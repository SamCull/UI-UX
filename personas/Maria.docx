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8442E" w14:paraId="1430EA8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A35819" w14:textId="0B8B7FEF" w:rsidR="003D1B71" w:rsidRPr="0018442E" w:rsidRDefault="000F620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7336603" wp14:editId="10D59967">
                  <wp:extent cx="2362200" cy="2362200"/>
                  <wp:effectExtent l="0" t="0" r="0" b="0"/>
                  <wp:docPr id="59250989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77A11B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n-GB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DC6BC4" w14:textId="2AFF7D58" w:rsidR="003D1B71" w:rsidRDefault="00F13D84" w:rsidP="00310F17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>Maria</w:t>
            </w:r>
          </w:p>
          <w:p w14:paraId="776C6378" w14:textId="59C6F509" w:rsidR="00592DBE" w:rsidRPr="00592DBE" w:rsidRDefault="00592DBE" w:rsidP="00592DBE">
            <w:pPr>
              <w:rPr>
                <w:rFonts w:ascii="Corbel" w:hAnsi="Corbel"/>
                <w:sz w:val="32"/>
                <w:szCs w:val="32"/>
                <w:lang w:val="en-GB"/>
              </w:rPr>
            </w:pPr>
            <w:r w:rsidRPr="00592DBE">
              <w:rPr>
                <w:rFonts w:ascii="Corbel" w:hAnsi="Corbel"/>
                <w:sz w:val="32"/>
                <w:szCs w:val="32"/>
                <w:lang w:val="en-GB"/>
              </w:rPr>
              <w:t xml:space="preserve">The </w:t>
            </w:r>
            <w:r w:rsidR="00F13D84">
              <w:rPr>
                <w:rFonts w:ascii="Corbel" w:hAnsi="Corbel"/>
                <w:sz w:val="32"/>
                <w:szCs w:val="32"/>
                <w:lang w:val="en-GB"/>
              </w:rPr>
              <w:t>Retiree</w:t>
            </w:r>
          </w:p>
        </w:tc>
      </w:tr>
      <w:tr w:rsidR="003D1B71" w:rsidRPr="0018442E" w14:paraId="149E5A9C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A31C15" w14:textId="77777777" w:rsidR="003D1B71" w:rsidRPr="0018442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3792AF2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A714D2C" w14:textId="290FDB6E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 xml:space="preserve">About </w:t>
            </w:r>
            <w:r w:rsidR="00FB619A">
              <w:rPr>
                <w:rFonts w:asciiTheme="majorHAnsi" w:hAnsiTheme="majorHAnsi" w:cs="Calibri"/>
                <w:color w:val="0072C7"/>
                <w:lang w:val="en-GB"/>
              </w:rPr>
              <w:t xml:space="preserve"> Maria</w:t>
            </w:r>
          </w:p>
          <w:p w14:paraId="641A124E" w14:textId="2EC6D750" w:rsidR="003D1B71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Female</w:t>
            </w:r>
          </w:p>
          <w:p w14:paraId="38A861B3" w14:textId="776F7D44" w:rsidR="00F13D84" w:rsidRDefault="00F13D84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68</w:t>
            </w:r>
          </w:p>
          <w:p w14:paraId="1F9CE991" w14:textId="199986CA" w:rsidR="00592DBE" w:rsidRPr="00F13D84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proofErr w:type="spellStart"/>
            <w:r w:rsidRPr="00F13D84">
              <w:rPr>
                <w:lang w:val="en-GB"/>
              </w:rPr>
              <w:t>Occuation</w:t>
            </w:r>
            <w:proofErr w:type="spellEnd"/>
            <w:r w:rsidRPr="00F13D84">
              <w:rPr>
                <w:lang w:val="en-GB"/>
              </w:rPr>
              <w:t xml:space="preserve">: </w:t>
            </w:r>
            <w:r w:rsidR="00F13D84">
              <w:rPr>
                <w:lang w:val="en-GB"/>
              </w:rPr>
              <w:t>Retired Teacher</w:t>
            </w:r>
          </w:p>
          <w:sdt>
            <w:sdtPr>
              <w:rPr>
                <w:rFonts w:asciiTheme="majorHAnsi" w:hAnsiTheme="majorHAnsi" w:cs="Calibri"/>
                <w:color w:val="0072C7"/>
                <w:lang w:val="en-GB"/>
              </w:rPr>
              <w:id w:val="-1554227259"/>
              <w:placeholder>
                <w:docPart w:val="E7D5B0A493584A76AEED2403528AF255"/>
              </w:placeholder>
              <w:temporary/>
              <w:showingPlcHdr/>
              <w15:appearance w15:val="hidden"/>
            </w:sdtPr>
            <w:sdtContent>
              <w:p w14:paraId="573D36F1" w14:textId="77777777" w:rsidR="003D1B71" w:rsidRPr="00F3752A" w:rsidRDefault="003D1B71" w:rsidP="00AC6C7E">
                <w:pPr>
                  <w:pStyle w:val="Heading2"/>
                  <w:rPr>
                    <w:rFonts w:asciiTheme="majorHAnsi" w:hAnsiTheme="majorHAnsi" w:cs="Calibri"/>
                    <w:color w:val="0072C7"/>
                    <w:lang w:val="en-GB"/>
                  </w:rPr>
                </w:pPr>
                <w:r w:rsidRPr="00F3752A">
                  <w:rPr>
                    <w:rFonts w:asciiTheme="majorHAnsi" w:hAnsiTheme="majorHAnsi" w:cs="Calibri"/>
                    <w:lang w:val="en-GB" w:bidi="en-GB"/>
                  </w:rPr>
                  <w:t>Education</w:t>
                </w:r>
              </w:p>
            </w:sdtContent>
          </w:sdt>
          <w:p w14:paraId="62719803" w14:textId="574E8467" w:rsidR="003D1B71" w:rsidRPr="0018442E" w:rsidRDefault="00592DBE" w:rsidP="00353B60">
            <w:pPr>
              <w:pStyle w:val="Schoolname"/>
              <w:rPr>
                <w:lang w:val="en-GB"/>
              </w:rPr>
            </w:pPr>
            <w:r>
              <w:rPr>
                <w:lang w:val="en-GB"/>
              </w:rPr>
              <w:t xml:space="preserve">MBA, University of </w:t>
            </w:r>
            <w:r w:rsidR="00F13D84">
              <w:rPr>
                <w:lang w:val="en-GB"/>
              </w:rPr>
              <w:t>Illinois / University of Wisconsin</w:t>
            </w:r>
          </w:p>
          <w:p w14:paraId="3AE18A79" w14:textId="38B54F3D" w:rsidR="003D1B71" w:rsidRDefault="00F13D84" w:rsidP="00AC6C7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 xml:space="preserve">Bachelor’s Degree in English Literature </w:t>
            </w:r>
          </w:p>
          <w:p w14:paraId="057B008F" w14:textId="4194BAC5" w:rsidR="00F13D84" w:rsidRDefault="00F13D84" w:rsidP="00AC6C7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 xml:space="preserve">Master’s Degree in Education </w:t>
            </w:r>
          </w:p>
          <w:p w14:paraId="085DBE98" w14:textId="69196348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Interests</w:t>
            </w:r>
          </w:p>
          <w:p w14:paraId="1A537D03" w14:textId="68AFE7D5" w:rsidR="00592DBE" w:rsidRDefault="00F13D84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Gardening</w:t>
            </w:r>
          </w:p>
          <w:p w14:paraId="1ECDF68F" w14:textId="6DD29B0F" w:rsidR="00592DBE" w:rsidRDefault="00F13D84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 xml:space="preserve">Volunteering </w:t>
            </w:r>
          </w:p>
          <w:p w14:paraId="56946FC4" w14:textId="0300E2BD" w:rsidR="00592DBE" w:rsidRPr="00F13D84" w:rsidRDefault="00F13D84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Book Clubs</w:t>
            </w:r>
          </w:p>
          <w:p w14:paraId="798A268F" w14:textId="5D79CEB3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Goals</w:t>
            </w:r>
          </w:p>
          <w:p w14:paraId="62F1F46D" w14:textId="148FB290" w:rsidR="00F13D84" w:rsidRDefault="00592DBE" w:rsidP="00AC6C7E">
            <w:pPr>
              <w:rPr>
                <w:lang w:val="en-GB"/>
              </w:rPr>
            </w:pPr>
            <w:r>
              <w:rPr>
                <w:lang w:val="en-GB"/>
              </w:rPr>
              <w:t xml:space="preserve">To find a </w:t>
            </w:r>
            <w:r w:rsidR="00F13D84">
              <w:rPr>
                <w:lang w:val="en-GB"/>
              </w:rPr>
              <w:t>companion who enjoys the simple pleasures of life, such as nature walks and cosy evenings with a good book.</w:t>
            </w:r>
          </w:p>
          <w:p w14:paraId="652B0AD1" w14:textId="0D05AD07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Challenges</w:t>
            </w:r>
          </w:p>
          <w:p w14:paraId="78ED8D23" w14:textId="0613C21D" w:rsidR="00592DBE" w:rsidRPr="00592DBE" w:rsidRDefault="00F13D84" w:rsidP="00592DBE">
            <w:pPr>
              <w:rPr>
                <w:lang w:val="en-GB"/>
              </w:rPr>
            </w:pPr>
            <w:r>
              <w:rPr>
                <w:lang w:val="en-GB"/>
              </w:rPr>
              <w:t>Not familiar with the latest technologies, often hesitant to try new platforms and gets easily frustrated with complex interfaces</w:t>
            </w:r>
          </w:p>
          <w:p w14:paraId="6C668A23" w14:textId="0980735E" w:rsidR="00F13D84" w:rsidRDefault="00F13D84" w:rsidP="00F13D84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Additional Needs:</w:t>
            </w:r>
          </w:p>
          <w:p w14:paraId="083FFBBA" w14:textId="146BC93C" w:rsidR="00F13D84" w:rsidRPr="00F13D84" w:rsidRDefault="00F13D84" w:rsidP="00F13D84">
            <w:pPr>
              <w:rPr>
                <w:lang w:val="en-GB"/>
              </w:rPr>
            </w:pPr>
            <w:r>
              <w:rPr>
                <w:lang w:val="en-GB"/>
              </w:rPr>
              <w:t>With age and lifestyle, her eyesight has drastically deteriorated over the years, she dislikes long large boxes of text. She likes websites that have images/logos, easy to read.</w:t>
            </w:r>
          </w:p>
          <w:p w14:paraId="43F63DA6" w14:textId="34CE5647" w:rsidR="003D1B71" w:rsidRPr="0018442E" w:rsidRDefault="003D1B71" w:rsidP="00AC6C7E">
            <w:pPr>
              <w:rPr>
                <w:lang w:val="en-GB"/>
              </w:rPr>
            </w:pPr>
          </w:p>
          <w:p w14:paraId="58A7F354" w14:textId="2443025F" w:rsidR="003D1B71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Relationship Status:</w:t>
            </w:r>
          </w:p>
          <w:p w14:paraId="66C4EFF4" w14:textId="18B1D31D" w:rsidR="00592DBE" w:rsidRPr="00592DBE" w:rsidRDefault="00F13D84" w:rsidP="00592DBE">
            <w:pPr>
              <w:rPr>
                <w:lang w:val="en-GB"/>
              </w:rPr>
            </w:pPr>
            <w:r>
              <w:rPr>
                <w:lang w:val="en-GB"/>
              </w:rPr>
              <w:t>Widowed for three years, looking for a meaningful and companionship-orientated relationship</w:t>
            </w:r>
          </w:p>
          <w:p w14:paraId="76CC3F1E" w14:textId="358661F1" w:rsidR="003D1B71" w:rsidRPr="0018442E" w:rsidRDefault="003D1B71" w:rsidP="00AC6C7E">
            <w:pPr>
              <w:rPr>
                <w:sz w:val="24"/>
                <w:szCs w:val="24"/>
                <w:lang w:val="en-GB"/>
              </w:rPr>
            </w:pPr>
          </w:p>
        </w:tc>
      </w:tr>
      <w:tr w:rsidR="003D1B71" w:rsidRPr="0018442E" w14:paraId="4A6293CD" w14:textId="77777777" w:rsidTr="003D1B71">
        <w:trPr>
          <w:trHeight w:val="1164"/>
        </w:trPr>
        <w:tc>
          <w:tcPr>
            <w:tcW w:w="720" w:type="dxa"/>
          </w:tcPr>
          <w:p w14:paraId="1A06DE21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14844818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14:paraId="31CE8BB9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BD30B3A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  <w:tr w:rsidR="003D1B71" w:rsidRPr="0018442E" w14:paraId="562F4E1C" w14:textId="77777777" w:rsidTr="003D1B71">
        <w:trPr>
          <w:trHeight w:val="543"/>
        </w:trPr>
        <w:tc>
          <w:tcPr>
            <w:tcW w:w="720" w:type="dxa"/>
          </w:tcPr>
          <w:p w14:paraId="42CCF03F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B297362" w14:textId="77777777" w:rsidR="003D1B71" w:rsidRPr="0018442E" w:rsidRDefault="003D1B71" w:rsidP="006D79A8">
            <w:pPr>
              <w:pStyle w:val="Information"/>
              <w:jc w:val="center"/>
              <w:rPr>
                <w:rStyle w:val="Strong"/>
                <w:b w:val="0"/>
                <w:bCs w:val="0"/>
                <w:color w:val="666666"/>
                <w:lang w:val="en-GB"/>
              </w:rPr>
            </w:pPr>
            <w:r w:rsidRPr="0018442E">
              <w:rPr>
                <w:noProof/>
                <w:lang w:eastAsia="zh-CN" w:bidi="th-TH"/>
              </w:rPr>
              <mc:AlternateContent>
                <mc:Choice Requires="wpg">
                  <w:drawing>
                    <wp:inline distT="0" distB="0" distL="0" distR="0" wp14:anchorId="3AA257B2" wp14:editId="010B0D6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3564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D2B1A0" w14:textId="612F23F0" w:rsidR="003D1B71" w:rsidRPr="0018442E" w:rsidRDefault="00F13D84" w:rsidP="00380FD1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Rural area, Wisconsin</w:t>
            </w:r>
          </w:p>
        </w:tc>
        <w:tc>
          <w:tcPr>
            <w:tcW w:w="423" w:type="dxa"/>
            <w:vMerge/>
          </w:tcPr>
          <w:p w14:paraId="51F53D5C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83FE48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59169CD5" w14:textId="77777777" w:rsidTr="003D1B71">
        <w:trPr>
          <w:trHeight w:val="183"/>
        </w:trPr>
        <w:tc>
          <w:tcPr>
            <w:tcW w:w="720" w:type="dxa"/>
          </w:tcPr>
          <w:p w14:paraId="6FD4690D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CF129B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1D0999F4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463F0B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6B05A6" w14:textId="77777777" w:rsidTr="003D1B71">
        <w:trPr>
          <w:trHeight w:val="624"/>
        </w:trPr>
        <w:tc>
          <w:tcPr>
            <w:tcW w:w="720" w:type="dxa"/>
          </w:tcPr>
          <w:p w14:paraId="538B76FD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60990F" w14:textId="7EDF3DBA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CDCA36D" w14:textId="3E612124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5776514E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711A0C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9F7FA7" w14:textId="77777777" w:rsidTr="003D1B71">
        <w:trPr>
          <w:trHeight w:val="183"/>
        </w:trPr>
        <w:tc>
          <w:tcPr>
            <w:tcW w:w="720" w:type="dxa"/>
          </w:tcPr>
          <w:p w14:paraId="17C462AF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0AA1F3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06F3C0F8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03EAD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10490CE7" w14:textId="77777777" w:rsidTr="003D1B71">
        <w:trPr>
          <w:trHeight w:val="633"/>
        </w:trPr>
        <w:tc>
          <w:tcPr>
            <w:tcW w:w="720" w:type="dxa"/>
          </w:tcPr>
          <w:p w14:paraId="74F0D0C7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865B73" w14:textId="1C72E59B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E6F400B" w14:textId="31B8DFEA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2CF8A3BD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9AE56E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A94A5CD" w14:textId="77777777" w:rsidTr="003D1B71">
        <w:trPr>
          <w:trHeight w:val="174"/>
        </w:trPr>
        <w:tc>
          <w:tcPr>
            <w:tcW w:w="720" w:type="dxa"/>
          </w:tcPr>
          <w:p w14:paraId="5D80AEBE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BC8B09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582EB435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2C42A3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43958A5F" w14:textId="77777777" w:rsidTr="003D1B71">
        <w:trPr>
          <w:trHeight w:val="633"/>
        </w:trPr>
        <w:tc>
          <w:tcPr>
            <w:tcW w:w="720" w:type="dxa"/>
          </w:tcPr>
          <w:p w14:paraId="03A95BD4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3489E4" w14:textId="19869786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619ABA4E" w14:textId="76B504D0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07EA314F" w14:textId="77777777" w:rsidR="003D1B71" w:rsidRPr="0018442E" w:rsidRDefault="003D1B71" w:rsidP="00A14C79">
            <w:pPr>
              <w:pStyle w:val="Information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3E72578D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399ADC7D" w14:textId="77777777" w:rsidTr="003D1B71">
        <w:trPr>
          <w:trHeight w:val="2448"/>
        </w:trPr>
        <w:tc>
          <w:tcPr>
            <w:tcW w:w="720" w:type="dxa"/>
          </w:tcPr>
          <w:p w14:paraId="5AEA49A8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6918A87E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</w:tcPr>
          <w:p w14:paraId="7204CA47" w14:textId="77777777" w:rsidR="003D1B71" w:rsidRPr="0018442E" w:rsidRDefault="003D1B71" w:rsidP="00222466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14:paraId="3CD10433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</w:tbl>
    <w:p w14:paraId="05097796" w14:textId="77777777" w:rsidR="007F5B63" w:rsidRPr="0018442E" w:rsidRDefault="007F5B63" w:rsidP="006D79A8">
      <w:pPr>
        <w:pStyle w:val="BodyText"/>
        <w:rPr>
          <w:lang w:val="en-GB"/>
        </w:rPr>
      </w:pPr>
    </w:p>
    <w:sectPr w:rsidR="007F5B63" w:rsidRPr="0018442E" w:rsidSect="00697E42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E793B" w14:textId="77777777" w:rsidR="00697E42" w:rsidRDefault="00697E42" w:rsidP="00590471">
      <w:r>
        <w:separator/>
      </w:r>
    </w:p>
  </w:endnote>
  <w:endnote w:type="continuationSeparator" w:id="0">
    <w:p w14:paraId="1BA1D1ED" w14:textId="77777777" w:rsidR="00697E42" w:rsidRDefault="00697E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52121" w14:textId="77777777" w:rsidR="00697E42" w:rsidRDefault="00697E42" w:rsidP="00590471">
      <w:r>
        <w:separator/>
      </w:r>
    </w:p>
  </w:footnote>
  <w:footnote w:type="continuationSeparator" w:id="0">
    <w:p w14:paraId="7A59685F" w14:textId="77777777" w:rsidR="00697E42" w:rsidRDefault="00697E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718B" w14:textId="77777777" w:rsidR="00590471" w:rsidRPr="00E572CC" w:rsidRDefault="00310F17" w:rsidP="00060042">
    <w:pPr>
      <w:pStyle w:val="BodyText"/>
      <w:rPr>
        <w:lang w:val="en-GB"/>
      </w:rPr>
    </w:pPr>
    <w:r w:rsidRPr="00E572CC"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B94A4EF" wp14:editId="10885C5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B3E934" id="Grou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AT28oGAIHf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z/Q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tWa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EEx3J+aDbq7&#10;cMQaW31PQZuCM2rmsFHodMj1FrZGB/p80SPBrMNB4SrTgcPYagaghol70B7xKNrAlPM8XxtTqvRF&#10;kEPx/KCuBG/Uo8rKQHkEVw+Jg+JyQyKvGVczANWCaDwg1sYWN82913DUqEAp902zeGOr2QZX1D10&#10;HKSjOCkqijiwBx/Z7OXVgCbgY+qr0AShNvMXmS5GMHIoT/omlmU288A49lQwe3WjvDilZev5oTIw&#10;KjO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YS7lYVPLrH6h&#10;LWDFw1qheOFMG5bz7zUoyoErjRQfaGzdLibfbFFUSL+a4kvU1Gtb9LWGRcW4GpVOmBeRy/wYzShd&#10;B1V+8aK4D6Xn3fleHvUnoW90rWZczRvEAXEejK1mAK4OqksYa7xmnrcvNM/GVjOATYvlTaNt4Sqr&#10;/TXqz9Q6NUt+QKxBV0OF+G79QsQ2ysUeEK/L1JI2czjqT1ojmQARf3X9QGT3VHs0a2PUnwQq1fE1&#10;IFow0YTd8OGoPwlvKrd3QKiB6IJl9teoP9knptAIPn/PIY0CVfO4x6g/31StUOuw3Q3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oBSKSxPCDwNFIkmx/KAUhENTCQqx/IwOZYH&#10;lIpoYCJROZaHybE8lGMJgdULyrE8TI7lAaVS28DkWB7KsYTAq4Ii0eRYHsqxhMDTQJFociwP5VhC&#10;4GmgSDQ5lodyLCGwNFCO5WFyLA/lWELgaaBINDmWh3IsIfA0UCSaHMtDOZYQeBooEk2O5aEcSwg8&#10;DRSJJsfyUI4lBI4GT+VYQuBlIBzL0+RYnsqxhMDTQGbnp8mxPJVjCYGngczOT5NjeSrHEgJPA/ET&#10;nybH8lSOJQSeBuInP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E572CC">
      <w:rPr>
        <w:noProof/>
        <w:lang w:val="en-GB" w:bidi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74E90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AC19F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A52A4F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84BF8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E8618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ECB9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EA197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27AE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C68C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4726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D165AE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FE733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B071930"/>
    <w:multiLevelType w:val="hybridMultilevel"/>
    <w:tmpl w:val="5AE80F1E"/>
    <w:lvl w:ilvl="0" w:tplc="35CE97F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955563">
    <w:abstractNumId w:val="10"/>
  </w:num>
  <w:num w:numId="2" w16cid:durableId="1157764969">
    <w:abstractNumId w:val="11"/>
  </w:num>
  <w:num w:numId="3" w16cid:durableId="1347757176">
    <w:abstractNumId w:val="9"/>
  </w:num>
  <w:num w:numId="4" w16cid:durableId="1807622663">
    <w:abstractNumId w:val="12"/>
  </w:num>
  <w:num w:numId="5" w16cid:durableId="23873749">
    <w:abstractNumId w:val="14"/>
  </w:num>
  <w:num w:numId="6" w16cid:durableId="87777676">
    <w:abstractNumId w:val="8"/>
  </w:num>
  <w:num w:numId="7" w16cid:durableId="1605989461">
    <w:abstractNumId w:val="3"/>
  </w:num>
  <w:num w:numId="8" w16cid:durableId="1206484698">
    <w:abstractNumId w:val="2"/>
  </w:num>
  <w:num w:numId="9" w16cid:durableId="1172718679">
    <w:abstractNumId w:val="1"/>
  </w:num>
  <w:num w:numId="10" w16cid:durableId="1625886163">
    <w:abstractNumId w:val="0"/>
  </w:num>
  <w:num w:numId="11" w16cid:durableId="2009090379">
    <w:abstractNumId w:val="7"/>
  </w:num>
  <w:num w:numId="12" w16cid:durableId="1512794032">
    <w:abstractNumId w:val="6"/>
  </w:num>
  <w:num w:numId="13" w16cid:durableId="1658652275">
    <w:abstractNumId w:val="5"/>
  </w:num>
  <w:num w:numId="14" w16cid:durableId="1534272011">
    <w:abstractNumId w:val="4"/>
  </w:num>
  <w:num w:numId="15" w16cid:durableId="856768398">
    <w:abstractNumId w:val="13"/>
  </w:num>
  <w:num w:numId="16" w16cid:durableId="4601505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BE"/>
    <w:rsid w:val="00060042"/>
    <w:rsid w:val="0008685D"/>
    <w:rsid w:val="00090860"/>
    <w:rsid w:val="000F6202"/>
    <w:rsid w:val="00112FD7"/>
    <w:rsid w:val="00150ABD"/>
    <w:rsid w:val="0018442E"/>
    <w:rsid w:val="001946FC"/>
    <w:rsid w:val="00222466"/>
    <w:rsid w:val="00247254"/>
    <w:rsid w:val="0024753C"/>
    <w:rsid w:val="00276026"/>
    <w:rsid w:val="002B4549"/>
    <w:rsid w:val="00302E53"/>
    <w:rsid w:val="00310F17"/>
    <w:rsid w:val="00322A46"/>
    <w:rsid w:val="003326CB"/>
    <w:rsid w:val="00353B60"/>
    <w:rsid w:val="00376291"/>
    <w:rsid w:val="00380FD1"/>
    <w:rsid w:val="00383D02"/>
    <w:rsid w:val="00385DE7"/>
    <w:rsid w:val="003B1FE8"/>
    <w:rsid w:val="003D1B71"/>
    <w:rsid w:val="004E158A"/>
    <w:rsid w:val="00565C77"/>
    <w:rsid w:val="0056708E"/>
    <w:rsid w:val="005801E5"/>
    <w:rsid w:val="00590471"/>
    <w:rsid w:val="00592DBE"/>
    <w:rsid w:val="005D01FA"/>
    <w:rsid w:val="00653E17"/>
    <w:rsid w:val="006730D0"/>
    <w:rsid w:val="00697E42"/>
    <w:rsid w:val="006A08E8"/>
    <w:rsid w:val="006D79A8"/>
    <w:rsid w:val="0072353B"/>
    <w:rsid w:val="007575B6"/>
    <w:rsid w:val="00763C24"/>
    <w:rsid w:val="007B3C81"/>
    <w:rsid w:val="007D1A33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22DB"/>
    <w:rsid w:val="00BC22C7"/>
    <w:rsid w:val="00BD195A"/>
    <w:rsid w:val="00C07240"/>
    <w:rsid w:val="00C14078"/>
    <w:rsid w:val="00CE1E3D"/>
    <w:rsid w:val="00D053FA"/>
    <w:rsid w:val="00DC3F0A"/>
    <w:rsid w:val="00DE1FBD"/>
    <w:rsid w:val="00E26AED"/>
    <w:rsid w:val="00E572CC"/>
    <w:rsid w:val="00E73AB8"/>
    <w:rsid w:val="00E8328B"/>
    <w:rsid w:val="00E90A60"/>
    <w:rsid w:val="00ED3133"/>
    <w:rsid w:val="00ED47F7"/>
    <w:rsid w:val="00EE7E09"/>
    <w:rsid w:val="00F0223C"/>
    <w:rsid w:val="00F13D84"/>
    <w:rsid w:val="00F3235D"/>
    <w:rsid w:val="00F32393"/>
    <w:rsid w:val="00F3752A"/>
    <w:rsid w:val="00F878BD"/>
    <w:rsid w:val="00FB619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DF26B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2CC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E572CC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2CC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2CC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2CC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2CC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2CC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2CC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2CC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E572C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572CC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72CC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E572C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sid w:val="00E572CC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2CC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2CC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E57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E572CC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E572CC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E572CC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E572C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E572CC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E572CC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E572CC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E572CC"/>
    <w:rPr>
      <w:rFonts w:ascii="Calibri" w:hAnsi="Calibri" w:cs="Calibri"/>
    </w:rPr>
  </w:style>
  <w:style w:type="paragraph" w:styleId="NoSpacing">
    <w:name w:val="No Spacing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E572CC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E572CC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E572CC"/>
    <w:pPr>
      <w:numPr>
        <w:numId w:val="3"/>
      </w:numPr>
      <w:contextualSpacing/>
    </w:pPr>
  </w:style>
  <w:style w:type="paragraph" w:customStyle="1" w:styleId="Schoolname">
    <w:name w:val="School name"/>
    <w:basedOn w:val="Normal"/>
    <w:uiPriority w:val="1"/>
    <w:rsid w:val="00E572CC"/>
    <w:rPr>
      <w:b/>
    </w:rPr>
  </w:style>
  <w:style w:type="character" w:customStyle="1" w:styleId="Mention1">
    <w:name w:val="Mention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572CC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E572CC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572C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572CC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572CC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72C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572C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572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572C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572C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572C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572C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572C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572C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572C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72CC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E572CC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572CC"/>
  </w:style>
  <w:style w:type="character" w:styleId="BookTitle">
    <w:name w:val="Book Title"/>
    <w:basedOn w:val="DefaultParagraphFont"/>
    <w:uiPriority w:val="33"/>
    <w:semiHidden/>
    <w:rsid w:val="00E572CC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572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572CC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572CC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572C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572C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572C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572CC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572C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572C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572CC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572CC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572CC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572C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572C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572C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572C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572CC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572CC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572CC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572CC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572CC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E572CC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572CC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572CC"/>
  </w:style>
  <w:style w:type="paragraph" w:styleId="MacroText">
    <w:name w:val="macro"/>
    <w:link w:val="MacroTextChar"/>
    <w:uiPriority w:val="99"/>
    <w:semiHidden/>
    <w:unhideWhenUsed/>
    <w:rsid w:val="00E572C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572CC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72C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572CC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E572CC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E572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E572CC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572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2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2CC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2CC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572CC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572CC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2CC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2CC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2CC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2CC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2CC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572CC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E572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572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572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572C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572C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E572CC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E572CC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572CC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E572CC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E572CC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E572CC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2CC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72C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72CC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72C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72C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572CC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572C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572CC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572C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572CC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572C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572CC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E572C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572C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572CC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572C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572C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572CC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572C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572CC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572CC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572CC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572C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572C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572C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572C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572C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572C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572C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572C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572C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572CC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572C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572CC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572CC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572CC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572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2C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2CC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572CC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E572CC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72C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%20Cullen\AppData\Roaming\Microsoft\Templates\Blue%20spheres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D5B0A493584A76AEED2403528AF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821632-1D76-473D-8F57-6FFC1F0281E6}"/>
      </w:docPartPr>
      <w:docPartBody>
        <w:p w:rsidR="001B7CC1" w:rsidRDefault="00000000">
          <w:pPr>
            <w:pStyle w:val="E7D5B0A493584A76AEED2403528AF255"/>
          </w:pPr>
          <w:r w:rsidRPr="00F3752A">
            <w:rPr>
              <w:rFonts w:asciiTheme="majorHAnsi" w:hAnsiTheme="majorHAnsi" w:cs="Calibri"/>
              <w:lang w:bidi="en-GB"/>
            </w:rPr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77"/>
    <w:rsid w:val="001B7CC1"/>
    <w:rsid w:val="00744577"/>
    <w:rsid w:val="00CB4BB7"/>
    <w:rsid w:val="00ED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5B0A493584A76AEED2403528AF255">
    <w:name w:val="E7D5B0A493584A76AEED2403528AF255"/>
  </w:style>
  <w:style w:type="character" w:styleId="PlaceholderText">
    <w:name w:val="Placeholder Text"/>
    <w:basedOn w:val="DefaultParagraphFon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CV.dotx</Template>
  <TotalTime>0</TotalTime>
  <Pages>1</Pages>
  <Words>122</Words>
  <Characters>726</Characters>
  <Application>Microsoft Office Word</Application>
  <DocSecurity>0</DocSecurity>
  <Lines>73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2024-02-29T15:21:00Z</dcterms:created>
  <dcterms:modified xsi:type="dcterms:W3CDTF">2024-02-29T15:55:00Z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008df273-26ce-4c5c-a070-14f0e8c92874</vt:lpwstr>
  </property>
</Properties>
</file>